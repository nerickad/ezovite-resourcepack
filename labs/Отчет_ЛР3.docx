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2" w:type="dxa"/>
        <w:tblInd w:w="106" w:type="dxa"/>
        <w:tblLook w:val="0000"/>
      </w:tblPr>
      <w:tblGrid>
        <w:gridCol w:w="2820"/>
        <w:gridCol w:w="6552"/>
      </w:tblGrid>
      <w:tr w:rsidR="00EB33B9" w:rsidTr="00081CE6">
        <w:trPr>
          <w:trHeight w:val="604"/>
        </w:trPr>
        <w:tc>
          <w:tcPr>
            <w:tcW w:w="9372" w:type="dxa"/>
            <w:gridSpan w:val="2"/>
            <w:vAlign w:val="center"/>
          </w:tcPr>
          <w:p w:rsidR="00EB33B9" w:rsidRPr="00DD23B7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ПРОГРАММИРОВАНИЕ</w:t>
            </w:r>
          </w:p>
        </w:tc>
      </w:tr>
      <w:tr w:rsidR="00EB33B9" w:rsidTr="00081CE6">
        <w:trPr>
          <w:trHeight w:val="569"/>
        </w:trPr>
        <w:tc>
          <w:tcPr>
            <w:tcW w:w="9372" w:type="dxa"/>
            <w:gridSpan w:val="2"/>
            <w:vAlign w:val="center"/>
          </w:tcPr>
          <w:p w:rsidR="00EB33B9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по лабораторному практикуму № </w:t>
            </w:r>
            <w:r>
              <w:rPr>
                <w:b/>
                <w:bCs/>
                <w:u w:val="single"/>
              </w:rPr>
              <w:t>3</w:t>
            </w:r>
            <w:r>
              <w:rPr>
                <w:b/>
                <w:bCs/>
              </w:rPr>
              <w:t xml:space="preserve"> </w:t>
            </w:r>
          </w:p>
          <w:p w:rsidR="00EB33B9" w:rsidRPr="00DD23B7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«Программирование циклических вычислительных процессов»</w:t>
            </w:r>
          </w:p>
        </w:tc>
      </w:tr>
      <w:tr w:rsidR="00EB33B9" w:rsidTr="00081CE6">
        <w:trPr>
          <w:trHeight w:val="549"/>
        </w:trPr>
        <w:tc>
          <w:tcPr>
            <w:tcW w:w="2820" w:type="dxa"/>
            <w:vAlign w:val="center"/>
          </w:tcPr>
          <w:p w:rsidR="00EB33B9" w:rsidRDefault="00EB33B9" w:rsidP="00081CE6">
            <w:pPr>
              <w:pStyle w:val="BodyText"/>
            </w:pPr>
            <w:r>
              <w:rPr>
                <w:b/>
                <w:bCs/>
              </w:rPr>
              <w:t>Группа</w:t>
            </w:r>
            <w:r>
              <w:t xml:space="preserve">: </w:t>
            </w:r>
            <w:r>
              <w:rPr>
                <w:highlight w:val="yellow"/>
              </w:rPr>
              <w:t>ХХХХ-000</w:t>
            </w:r>
          </w:p>
        </w:tc>
        <w:tc>
          <w:tcPr>
            <w:tcW w:w="6552" w:type="dxa"/>
            <w:vAlign w:val="center"/>
          </w:tcPr>
          <w:p w:rsidR="00EB33B9" w:rsidRDefault="00EB33B9" w:rsidP="00081CE6">
            <w:pPr>
              <w:pStyle w:val="BodyText"/>
            </w:pPr>
            <w:r>
              <w:rPr>
                <w:b/>
                <w:bCs/>
              </w:rPr>
              <w:t>Студент</w:t>
            </w:r>
            <w:r>
              <w:t xml:space="preserve">: </w:t>
            </w:r>
            <w:r>
              <w:rPr>
                <w:highlight w:val="yellow"/>
              </w:rPr>
              <w:t>Фамилия Имя Отчество</w:t>
            </w:r>
          </w:p>
        </w:tc>
      </w:tr>
    </w:tbl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Задание на лабораторный практикум</w:t>
      </w:r>
    </w:p>
    <w:p>
      <w:pPr>
        <w:pStyle w:val="BodyText"/>
        <w:jc w:val="both"/>
      </w:pPr>
      <w:r>
        <w:rPr/>
        <w:t xml:space="preserve">Написать программу для решения двух любых из приведённых заданий. Выбраны задания № 1 и № 2.</w:t>
      </w:r>
    </w:p>
    <w:p>
      <w:pPr>
        <w:pStyle w:val="BodyText"/>
        <w:jc w:val="both"/>
      </w:pPr>
      <w:r>
        <w:rPr>
          <w:b/>
          <w:bCs/>
        </w:rPr>
        <w:t xml:space="preserve">Задание 1. </w:t>
      </w:r>
      <w:r>
        <w:rPr/>
        <w:t xml:space="preserve">Вывести на экран следующую последовательность символов: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  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 ***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*****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*******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*****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 ***</w:t>
      </w:r>
    </w:p>
    <w:p>
      <w:pPr>
        <w:pStyle w:val="BodyText"/>
        <w:spacing w:before="0" w:after="0"/>
        <w:ind w:left="709"/>
        <w:jc w:val="left"/>
      </w:pPr>
      <w:r>
        <w:rPr>
          <w:rFonts w:ascii="Courier New" w:hAnsi="Courier New" w:cs="Courier New"/>
          <w:sz w:val="20"/>
          <w:szCs w:val="20"/>
        </w:rPr>
        <w:t xml:space="preserve">   *</w:t>
      </w:r>
    </w:p>
    <w:p>
      <w:pPr>
        <w:pStyle w:val="BodyText"/>
        <w:jc w:val="both"/>
      </w:pPr>
      <w:r>
        <w:rPr>
          <w:b/>
          <w:bCs/>
        </w:rPr>
        <w:t xml:space="preserve">Задание 2. </w:t>
      </w:r>
      <w:r>
        <w:rPr/>
        <w:t xml:space="preserve">Вводится последовательность из N целых чисел, найти разность между наименьшим среди положительных и наибольшим среди отрицательных.</w:t>
      </w:r>
    </w:p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Исходный код программы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Лабораторная работа №3.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Программирование циклических вычислительных процессов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Задание 1: вывод на экран ромба из символов '*'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Задание 2: разность между наименьшим среди положительных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           и наибольшим среди отрицательных чисел последовательности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#include &lt;iostream&gt;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#include &lt;clocale&gt;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using namespace std;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int main()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setlocale(LC_ALL, "Russian");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 Задание 1 ----------------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"Задание 1. Ромб из символов '*'" &lt;&lt; endl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// число строк в верхней половине ромба (включая самую широкую)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const int ROWS = 4;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// Верхняя половина: 1, 3, 5, 7 звёздочек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1; i &lt;= ROWS;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(int j = 0; j &lt; ROWS - i; j++)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cout &lt;&lt; ' ';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(int j = 0; j &lt; 2 * i - 1; j++)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cout &lt;&lt; '*';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// Нижняя половина: 5, 3, 1 звёздочка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ROWS - 1; i &gt;= 1; i--)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(int j = 0; j &lt; ROWS - i; j++)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cout &lt;&lt; ' ';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for (int j = 0; j &lt; 2 * i - 1; j++)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cout &lt;&lt; '*';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// ---------------- Задание 2 ----------------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endl &lt;&lt; "Задание 2. Разность между наименьшим положительным "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&lt;&lt; "и наибольшим отрицательным числом" &lt;&lt; endl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"Введите количество чисел N: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cin &gt;&gt;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while (n &lt;= 0)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"N должно быть больше нуля. Повторите ввод: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cin &gt;&gt;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bool hasPositive = false, hasNegative = false;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minPositive = 0, maxNegative = 0;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"Введите " &lt;&lt; n &lt;&lt; " целых чисел:"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1; i &lt;=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int x;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cin &gt;&gt; x;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(x &gt; 0 &amp;&amp; (!hasPositive || x &lt; minPositive))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minPositive = x;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hasPositive = true;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(x &lt; 0 &amp;&amp; (!hasNegative || x &gt; maxNegative))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maxNegative = x;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hasNegative = true;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(!hasPositive)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"В последовательности нет положительных чисел."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(!hasNegative)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"В последовательности нет отрицательных чисел."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(hasPositive &amp;&amp; hasNegative)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"Наименьшее среди положительных: " &lt;&lt; minPositive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"Наибольшее среди отрицательных: " &lt;&lt; maxNegative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"Разность: " &lt;&lt; minPositive &lt;&lt; " - (" &lt;&lt; maxNegative &lt;&lt; ") = "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&lt;&lt; minPositive - maxNegative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else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"Разность вычислить невозможно."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0;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Снимки экрана с результатами работы программы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940000" cy="3424528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101.png"/>
                    <pic:cNvPicPr/>
                  </pic:nvPicPr>
                  <pic:blipFill>
                    <a:blip r:embed="rIdShot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/>
        <w:t xml:space="preserve">Рисунок 1 – результат работы программы (в последовательности есть положительные и отрицательные числа)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940000" cy="3275094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102.png"/>
                    <pic:cNvPicPr/>
                  </pic:nvPicPr>
                  <pic:blipFill>
                    <a:blip r:embed="rIdShot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/>
        <w:t xml:space="preserve">Рисунок 2 – результат работы программы (в последовательности нет положительных чисел)</w:t>
      </w:r>
    </w:p>
    <w:sectPr w:rsidR="00EB33B9" w:rsidRPr="001B1A27" w:rsidSect="00446D71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46D71"/>
    <w:rsid w:val="00081CE6"/>
    <w:rsid w:val="000930F6"/>
    <w:rsid w:val="00097034"/>
    <w:rsid w:val="0010025B"/>
    <w:rsid w:val="00115106"/>
    <w:rsid w:val="001B1A27"/>
    <w:rsid w:val="001C2586"/>
    <w:rsid w:val="00215674"/>
    <w:rsid w:val="00305A45"/>
    <w:rsid w:val="003735CC"/>
    <w:rsid w:val="00446D71"/>
    <w:rsid w:val="005B6312"/>
    <w:rsid w:val="006B7A7B"/>
    <w:rsid w:val="006C0B77"/>
    <w:rsid w:val="008242FF"/>
    <w:rsid w:val="00870751"/>
    <w:rsid w:val="00922C48"/>
    <w:rsid w:val="00960F82"/>
    <w:rsid w:val="00A03AA1"/>
    <w:rsid w:val="00B310F5"/>
    <w:rsid w:val="00B915B7"/>
    <w:rsid w:val="00BD4F2B"/>
    <w:rsid w:val="00C62559"/>
    <w:rsid w:val="00C62ADE"/>
    <w:rsid w:val="00DD23B7"/>
    <w:rsid w:val="00EA59DF"/>
    <w:rsid w:val="00EB33B9"/>
    <w:rsid w:val="00EE4070"/>
    <w:rsid w:val="00F12C76"/>
    <w:rsid w:val="00FC1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D71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446D71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46D71"/>
    <w:rPr>
      <w:rFonts w:ascii="Times New Roman" w:hAnsi="Times New Roman" w:cs="Times New Roman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Shot1" Type="http://schemas.openxmlformats.org/officeDocument/2006/relationships/image" Target="media/screen1.png"/><Relationship Id="rIdShot2" Type="http://schemas.openxmlformats.org/officeDocument/2006/relationships/image" Target="media/screen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1</Pages>
  <Words>107</Words>
  <Characters>611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9</cp:revision>
  <dcterms:created xsi:type="dcterms:W3CDTF">2024-09-04T08:24:00Z</dcterms:created>
  <dcterms:modified xsi:type="dcterms:W3CDTF">2026-09-03T14:38:00Z</dcterms:modified>
</cp:coreProperties>
</file>