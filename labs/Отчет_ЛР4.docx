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72" w:type="dxa"/>
        <w:tblInd w:w="106" w:type="dxa"/>
        <w:tblLook w:val="0000"/>
      </w:tblPr>
      <w:tblGrid>
        <w:gridCol w:w="2820"/>
        <w:gridCol w:w="6552"/>
      </w:tblGrid>
      <w:tr w:rsidR="00EB33B9" w:rsidTr="00081CE6">
        <w:trPr>
          <w:trHeight w:val="604"/>
        </w:trPr>
        <w:tc>
          <w:tcPr>
            <w:tcW w:w="9372" w:type="dxa"/>
            <w:gridSpan w:val="2"/>
            <w:vAlign w:val="center"/>
          </w:tcPr>
          <w:p w:rsidR="00EB33B9" w:rsidRPr="00DD23B7" w:rsidRDefault="00EB33B9" w:rsidP="00081CE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ПРОГРАММИРОВАНИЕ</w:t>
            </w:r>
          </w:p>
        </w:tc>
      </w:tr>
      <w:tr w:rsidR="00EB33B9" w:rsidTr="00081CE6">
        <w:trPr>
          <w:trHeight w:val="569"/>
        </w:trPr>
        <w:tc>
          <w:tcPr>
            <w:tcW w:w="9372" w:type="dxa"/>
            <w:gridSpan w:val="2"/>
            <w:vAlign w:val="center"/>
          </w:tcPr>
          <w:p w:rsidR="00EB33B9" w:rsidRDefault="00EB33B9" w:rsidP="00081CE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по лабораторному практикуму № </w:t>
            </w:r>
            <w:r>
              <w:rPr>
                <w:b/>
                <w:bCs/>
                <w:u w:val="single"/>
              </w:rPr>
              <w:t>4</w:t>
            </w:r>
            <w:r>
              <w:rPr>
                <w:b/>
                <w:bCs/>
              </w:rPr>
              <w:t xml:space="preserve"> </w:t>
            </w:r>
          </w:p>
          <w:p w:rsidR="00EB33B9" w:rsidRPr="00DD23B7" w:rsidRDefault="00EB33B9" w:rsidP="00081CE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«Программирование циклических процессов с использованием функций»</w:t>
            </w:r>
          </w:p>
        </w:tc>
      </w:tr>
      <w:tr w:rsidR="00EB33B9" w:rsidTr="00081CE6">
        <w:trPr>
          <w:trHeight w:val="549"/>
        </w:trPr>
        <w:tc>
          <w:tcPr>
            <w:tcW w:w="2820" w:type="dxa"/>
            <w:vAlign w:val="center"/>
          </w:tcPr>
          <w:p w:rsidR="00EB33B9" w:rsidRDefault="00EB33B9" w:rsidP="00081CE6">
            <w:pPr>
              <w:pStyle w:val="BodyText"/>
            </w:pPr>
            <w:r>
              <w:rPr>
                <w:b/>
                <w:bCs/>
              </w:rPr>
              <w:t>Группа</w:t>
            </w:r>
            <w:r>
              <w:t xml:space="preserve">: </w:t>
            </w:r>
            <w:r>
              <w:rPr>
                <w:highlight w:val="yellow"/>
              </w:rPr>
              <w:t>ХХХХ-000</w:t>
            </w:r>
          </w:p>
        </w:tc>
        <w:tc>
          <w:tcPr>
            <w:tcW w:w="6552" w:type="dxa"/>
            <w:vAlign w:val="center"/>
          </w:tcPr>
          <w:p w:rsidR="00EB33B9" w:rsidRDefault="00EB33B9" w:rsidP="00081CE6">
            <w:pPr>
              <w:pStyle w:val="BodyText"/>
            </w:pPr>
            <w:r>
              <w:rPr>
                <w:b/>
                <w:bCs/>
              </w:rPr>
              <w:t>Студент</w:t>
            </w:r>
            <w:r>
              <w:t xml:space="preserve">: </w:t>
            </w:r>
            <w:r>
              <w:rPr>
                <w:highlight w:val="yellow"/>
              </w:rPr>
              <w:t>Фамилия Имя Отчество</w:t>
            </w:r>
          </w:p>
        </w:tc>
      </w:tr>
    </w:tbl>
    <w:p>
      <w:pPr>
        <w:pStyle w:val="BodyText"/>
        <w:jc w:val="both"/>
      </w:pPr>
    </w:p>
    <w:p>
      <w:pPr>
        <w:pStyle w:val="BodyText"/>
        <w:keepNext/>
        <w:jc w:val="both"/>
      </w:pPr>
      <w:r>
        <w:rPr>
          <w:b/>
          <w:bCs/>
        </w:rPr>
        <w:t xml:space="preserve">Задание на лабораторный практикум</w:t>
      </w:r>
    </w:p>
    <w:p>
      <w:pPr>
        <w:pStyle w:val="BodyText"/>
        <w:jc w:val="both"/>
      </w:pPr>
      <w:r>
        <w:rPr/>
        <w:t xml:space="preserve">Написать программу для решения одного из приведённых заданий, применяемые алгоритмы оформить в виде функций. Выбрано задание № 1.</w:t>
      </w:r>
    </w:p>
    <w:p>
      <w:pPr>
        <w:pStyle w:val="BodyText"/>
        <w:jc w:val="both"/>
      </w:pPr>
      <w:r>
        <w:rPr>
          <w:b/>
          <w:bCs/>
        </w:rPr>
        <w:t xml:space="preserve">Задание 1. </w:t>
      </w:r>
      <w:r>
        <w:rPr/>
        <w:t xml:space="preserve">Определить максимальный элемент среди положительных нечётных элементов и минимальный среди положительных чётных элементов целочисленного массива X = (x1, x2, …, xn). Удалить из массива все нулевые значения, вывести сообщение, сколько элементов было удалено.</w:t>
      </w:r>
    </w:p>
    <w:p>
      <w:pPr>
        <w:pStyle w:val="BodyText"/>
        <w:jc w:val="both"/>
      </w:pPr>
      <w:r>
        <w:rPr/>
        <w:t xml:space="preserve">В программе реализованы функции: </w:t>
      </w:r>
      <w:r>
        <w:rPr>
          <w:rFonts w:ascii="Courier New" w:hAnsi="Courier New" w:cs="Courier New"/>
          <w:sz w:val="20"/>
          <w:szCs w:val="20"/>
        </w:rPr>
        <w:t xml:space="preserve">inputSize</w:t>
      </w:r>
      <w:r>
        <w:rPr/>
        <w:t xml:space="preserve"> – ввод размера массива; </w:t>
      </w:r>
      <w:r>
        <w:rPr>
          <w:rFonts w:ascii="Courier New" w:hAnsi="Courier New" w:cs="Courier New"/>
          <w:sz w:val="20"/>
          <w:szCs w:val="20"/>
        </w:rPr>
        <w:t xml:space="preserve">inputArray</w:t>
      </w:r>
      <w:r>
        <w:rPr/>
        <w:t xml:space="preserve"> – ввод элементов; </w:t>
      </w:r>
      <w:r>
        <w:rPr>
          <w:rFonts w:ascii="Courier New" w:hAnsi="Courier New" w:cs="Courier New"/>
          <w:sz w:val="20"/>
          <w:szCs w:val="20"/>
        </w:rPr>
        <w:t xml:space="preserve">printArray</w:t>
      </w:r>
      <w:r>
        <w:rPr/>
        <w:t xml:space="preserve"> – вывод массива; </w:t>
      </w:r>
      <w:r>
        <w:rPr>
          <w:rFonts w:ascii="Courier New" w:hAnsi="Courier New" w:cs="Courier New"/>
          <w:sz w:val="20"/>
          <w:szCs w:val="20"/>
        </w:rPr>
        <w:t xml:space="preserve">maxPositiveOdd</w:t>
      </w:r>
      <w:r>
        <w:rPr/>
        <w:t xml:space="preserve"> – поиск максимального положительного нечётного элемента; </w:t>
      </w:r>
      <w:r>
        <w:rPr>
          <w:rFonts w:ascii="Courier New" w:hAnsi="Courier New" w:cs="Courier New"/>
          <w:sz w:val="20"/>
          <w:szCs w:val="20"/>
        </w:rPr>
        <w:t xml:space="preserve">minPositiveEven</w:t>
      </w:r>
      <w:r>
        <w:rPr/>
        <w:t xml:space="preserve"> – поиск минимального положительного чётного элемента; </w:t>
      </w:r>
      <w:r>
        <w:rPr>
          <w:rFonts w:ascii="Courier New" w:hAnsi="Courier New" w:cs="Courier New"/>
          <w:sz w:val="20"/>
          <w:szCs w:val="20"/>
        </w:rPr>
        <w:t xml:space="preserve">removeZeros</w:t>
      </w:r>
      <w:r>
        <w:rPr/>
        <w:t xml:space="preserve"> – удаление нулевых элементов с возвратом их количества.</w:t>
      </w:r>
    </w:p>
    <w:p>
      <w:pPr>
        <w:pStyle w:val="BodyText"/>
        <w:jc w:val="both"/>
      </w:pPr>
    </w:p>
    <w:p>
      <w:pPr>
        <w:pStyle w:val="BodyText"/>
        <w:keepNext/>
        <w:jc w:val="both"/>
      </w:pPr>
      <w:r>
        <w:rPr>
          <w:b/>
          <w:bCs/>
        </w:rPr>
        <w:t xml:space="preserve">Исходный код программы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Лабораторная работа №4.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Программирование циклических процессов с использованием функций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Задание 1: определить максимальный элемент среди положительных нечётных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и минимальный среди положительных чётных элементов целочисленного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массива X. Удалить из массива все нулевые значения, вывести сообщение,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сколько элементов было удалено.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#include &lt;iostream&gt;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#include &lt;clocale&gt;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using namespace std;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const int MAX_N = 100; // максимальный размер массива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Ввод размера массива с проверкой корректности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int inputSize()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int n;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cout &lt;&lt; "Введите количество элементов массива (1.." &lt;&lt; MAX_N &lt;&lt; "): ";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cin &gt;&gt; n;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while (n &lt; 1 || n &gt; MAX_N)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"Некорректный размер. Повторите ввод: ";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cin &gt;&gt; n;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return n;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Ввод элементов массива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void inputArray(int x[], int n)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cout &lt;&lt; "Введите " &lt;&lt; n &lt;&lt; " целых чисел:"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for (int i = 0; i &lt; n; i++)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cin &gt;&gt; x[i];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Вывод элементов массива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void printArray(const int x[], int n)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if (n == 0)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"(массив пуст)";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for (int i = 0; i &lt; n; i++)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x[i] &lt;&lt; ' ';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cout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Поиск максимального среди положительных нечётных элементов.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Возвращает true, если такой элемент найден; значение записывается в result.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bool maxPositiveOdd(const int x[], int n, int&amp; result)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bool found = false;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for (int i = 0; i &lt; n; i++)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(x[i] &gt; 0 &amp;&amp; x[i] % 2 != 0 &amp;&amp; (!found || x[i] &gt; result))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result = x[i];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found = true;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return found;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Поиск минимального среди положительных чётных элементов.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Возвращает true, если такой элемент найден; значение записывается в result.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bool minPositiveEven(const int x[], int n, int&amp; result)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bool found = false;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for (int i = 0; i &lt; n; i++)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(x[i] &gt; 0 &amp;&amp; x[i] % 2 == 0 &amp;&amp; (!found || x[i] &lt; result))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result = x[i];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found = true;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return found;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Удаление всех нулевых элементов массива.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Размер массива n уменьшается;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// функция возвращает количество удалённых элементов.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int removeZeros(int x[], int&amp; n)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int k = 0; // количество оставшихся (ненулевых) элементов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for (int i = 0; i &lt; n; i++)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if (x[i] != 0)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x[k] = x[i];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k++;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int removed = n - k;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n = k;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return removed;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int main()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{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setlocale(LC_ALL, "Russian");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int x[MAX_N];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int n = inputSize();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inputArray(x, n);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cout &lt;&lt; endl &lt;&lt; "Исходный массив: ";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printArray(x, n);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int maxOdd, minEven;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if (maxPositiveOdd(x, n, maxOdd))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"Максимальный среди положительных нечётных элементов: "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&lt;&lt; maxOdd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else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"Положительных нечётных элементов в массиве нет."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if (minPositiveEven(x, n, minEven))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"Минимальный среди положительных чётных элементов: "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     &lt;&lt; minEven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else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    cout &lt;&lt; "Положительных чётных элементов в массиве нет."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int removed = removeZeros(x, n);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cout &lt;&lt; endl &lt;&lt; "Удалено нулевых элементов: " &lt;&lt; removed &lt;&lt; endl;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cout &lt;&lt; "Массив после удаления нулей: ";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printArray(x, n);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    return 0;</w:t>
      </w:r>
    </w:p>
    <w:p>
      <w:pPr>
        <w:pStyle w:val="BodyText"/>
        <w:spacing w:before="0" w:after="0" w:line="240" w:lineRule="auto"/>
        <w:rPr>
          <w:rFonts w:ascii="Courier New" w:hAnsi="Courier New" w:cs="Courier New"/>
          <w:sz w:val="20"/>
          <w:szCs w:val="20"/>
        </w:rPr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pStyle w:val="BodyText"/>
        <w:jc w:val="both"/>
      </w:pPr>
    </w:p>
    <w:p>
      <w:pPr>
        <w:pStyle w:val="BodyText"/>
        <w:keepNext/>
        <w:jc w:val="both"/>
      </w:pPr>
      <w:r>
        <w:rPr>
          <w:b/>
          <w:bCs/>
        </w:rPr>
        <w:t xml:space="preserve">Снимки экрана с результатами работы программы</w:t>
      </w:r>
    </w:p>
    <w:p>
      <w:pPr>
        <w:pStyle w:val="BodyText"/>
        <w:keepNext/>
        <w:jc w:val="center"/>
      </w:pPr>
      <w:r>
        <w:drawing>
          <wp:inline distT="0" distB="0" distL="0" distR="0">
            <wp:extent cx="5940000" cy="3322687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creen101.png"/>
                    <pic:cNvPicPr/>
                  </pic:nvPicPr>
                  <pic:blipFill>
                    <a:blip r:embed="rIdShot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/>
        <w:t xml:space="preserve">Рисунок 1 – результат работы программы (найдены оба элемента, удалено 3 нуля)</w:t>
      </w:r>
    </w:p>
    <w:p>
      <w:pPr>
        <w:pStyle w:val="BodyText"/>
        <w:keepNext/>
        <w:jc w:val="center"/>
      </w:pPr>
      <w:r>
        <w:drawing>
          <wp:inline distT="0" distB="0" distL="0" distR="0">
            <wp:extent cx="5940000" cy="3322687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creen102.png"/>
                    <pic:cNvPicPr/>
                  </pic:nvPicPr>
                  <pic:blipFill>
                    <a:blip r:embed="rIdShot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/>
        <w:t xml:space="preserve">Рисунок 2 – результат работы программы (положительных чётных элементов нет)</w:t>
      </w:r>
    </w:p>
    <w:sectPr w:rsidR="00EB33B9" w:rsidRPr="001B1A27" w:rsidSect="00446D71">
      <w:pgSz w:w="11906" w:h="16838" w:code="9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46D71"/>
    <w:rsid w:val="00081CE6"/>
    <w:rsid w:val="000930F6"/>
    <w:rsid w:val="00097034"/>
    <w:rsid w:val="0010025B"/>
    <w:rsid w:val="00115106"/>
    <w:rsid w:val="001B1A27"/>
    <w:rsid w:val="001C2586"/>
    <w:rsid w:val="00215674"/>
    <w:rsid w:val="00305A45"/>
    <w:rsid w:val="003735CC"/>
    <w:rsid w:val="00446D71"/>
    <w:rsid w:val="005B6312"/>
    <w:rsid w:val="006B7A7B"/>
    <w:rsid w:val="006C0B77"/>
    <w:rsid w:val="008242FF"/>
    <w:rsid w:val="00870751"/>
    <w:rsid w:val="00922C48"/>
    <w:rsid w:val="00960F82"/>
    <w:rsid w:val="00A03AA1"/>
    <w:rsid w:val="00B310F5"/>
    <w:rsid w:val="00B915B7"/>
    <w:rsid w:val="00BD4F2B"/>
    <w:rsid w:val="00C62559"/>
    <w:rsid w:val="00C62ADE"/>
    <w:rsid w:val="00DD23B7"/>
    <w:rsid w:val="00EA59DF"/>
    <w:rsid w:val="00EB33B9"/>
    <w:rsid w:val="00EE4070"/>
    <w:rsid w:val="00F12C76"/>
    <w:rsid w:val="00FC18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D71"/>
    <w:pPr>
      <w:widowControl w:val="0"/>
      <w:autoSpaceDE w:val="0"/>
      <w:autoSpaceDN w:val="0"/>
    </w:pPr>
    <w:rPr>
      <w:rFonts w:ascii="Times New Roman" w:eastAsia="Times New Roman" w:hAnsi="Times New Roman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446D71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446D71"/>
    <w:rPr>
      <w:rFonts w:ascii="Times New Roman" w:hAnsi="Times New Roman" w:cs="Times New Roman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Shot1" Type="http://schemas.openxmlformats.org/officeDocument/2006/relationships/image" Target="media/screen1.png"/><Relationship Id="rIdShot2" Type="http://schemas.openxmlformats.org/officeDocument/2006/relationships/image" Target="media/screen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11</TotalTime>
  <Pages>1</Pages>
  <Words>107</Words>
  <Characters>611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9</cp:revision>
  <dcterms:created xsi:type="dcterms:W3CDTF">2024-09-04T08:24:00Z</dcterms:created>
  <dcterms:modified xsi:type="dcterms:W3CDTF">2026-09-03T14:38:00Z</dcterms:modified>
</cp:coreProperties>
</file>